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426" w:rsidRDefault="009F5426">
      <w:pPr>
        <w:pStyle w:val="Standard"/>
      </w:pPr>
    </w:p>
    <w:p w:rsidR="009F5426" w:rsidRDefault="009F5426">
      <w:pPr>
        <w:pStyle w:val="Standard"/>
      </w:pPr>
    </w:p>
    <w:p w:rsidR="009F5426" w:rsidRPr="00B33A72" w:rsidRDefault="00B11BA9">
      <w:pPr>
        <w:pStyle w:val="Standard"/>
        <w:jc w:val="center"/>
        <w:rPr>
          <w:lang w:val="es-MX"/>
        </w:rPr>
      </w:pPr>
      <w:r>
        <w:rPr>
          <w:sz w:val="72"/>
          <w:szCs w:val="72"/>
          <w:lang w:val="es-MX"/>
        </w:rPr>
        <w:t>Laboratorios</w:t>
      </w:r>
      <w:r w:rsidRPr="00B33A72">
        <w:rPr>
          <w:sz w:val="72"/>
          <w:szCs w:val="72"/>
          <w:lang w:val="es-MX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9F5426" w:rsidRDefault="00B11BA9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9F5426" w:rsidRPr="00B33A72" w:rsidRDefault="00B11BA9">
      <w:pPr>
        <w:pStyle w:val="Standard"/>
        <w:jc w:val="center"/>
        <w:rPr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9F5426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Pr="00B33A72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F5426" w:rsidRDefault="00B11BA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  <w:r w:rsidR="00B33A72"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11BA9">
            <w:pPr>
              <w:pStyle w:val="TableContents"/>
              <w:ind w:left="629"/>
            </w:pPr>
            <w:r>
              <w:br/>
            </w:r>
            <w:r w:rsidR="00B33A72">
              <w:t>Garcia Morales Karina Ing.</w:t>
            </w: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33A72">
            <w:pPr>
              <w:pStyle w:val="TableContents"/>
              <w:ind w:left="629"/>
            </w:pPr>
            <w:r>
              <w:br/>
              <w:t>Fundamentos de programación.</w:t>
            </w: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33A72">
            <w:pPr>
              <w:pStyle w:val="TableContents"/>
              <w:ind w:left="629"/>
            </w:pPr>
            <w:r>
              <w:br/>
              <w:t>182</w:t>
            </w: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33A72">
            <w:pPr>
              <w:pStyle w:val="TableContents"/>
              <w:ind w:left="629"/>
            </w:pPr>
            <w:r>
              <w:br/>
              <w:t>1</w:t>
            </w: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33A72">
            <w:pPr>
              <w:pStyle w:val="TableContents"/>
              <w:ind w:left="629"/>
            </w:pPr>
            <w:r>
              <w:br/>
              <w:t>Adrian Piña Macias</w:t>
            </w: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TableContents"/>
              <w:ind w:left="629"/>
            </w:pP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TableContents"/>
              <w:ind w:left="629"/>
            </w:pP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33A72">
            <w:pPr>
              <w:pStyle w:val="TableContents"/>
              <w:ind w:left="629"/>
            </w:pPr>
            <w:r>
              <w:br/>
              <w:t>Primero.</w:t>
            </w:r>
          </w:p>
        </w:tc>
      </w:tr>
      <w:tr w:rsidR="009F5426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B33A72">
            <w:pPr>
              <w:pStyle w:val="TableContents"/>
              <w:ind w:left="629"/>
            </w:pPr>
            <w:r>
              <w:br/>
              <w:t>Martes a las 23:59</w:t>
            </w:r>
          </w:p>
        </w:tc>
      </w:tr>
      <w:tr w:rsidR="009F5426" w:rsidRPr="00B33A72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Default="009F542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9F5426" w:rsidRDefault="00B11BA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Pr="00B33A72" w:rsidRDefault="00B11BA9">
            <w:pPr>
              <w:pStyle w:val="TableContents"/>
              <w:ind w:left="629"/>
              <w:rPr>
                <w:lang w:val="es-MX"/>
              </w:rPr>
            </w:pPr>
            <w:r w:rsidRPr="00B33A72">
              <w:rPr>
                <w:lang w:val="es-MX"/>
              </w:rPr>
              <w:br/>
            </w:r>
            <w:r w:rsidR="00B33A72" w:rsidRPr="00B33A72">
              <w:rPr>
                <w:lang w:val="es-MX"/>
              </w:rPr>
              <w:t xml:space="preserve">Esta práctica </w:t>
            </w:r>
            <w:r w:rsidR="00B33A72">
              <w:rPr>
                <w:lang w:val="es-MX"/>
              </w:rPr>
              <w:t>me pareció muy importante para saber</w:t>
            </w:r>
            <w:r w:rsidR="00B33A72" w:rsidRPr="00B33A72">
              <w:rPr>
                <w:lang w:val="es-MX"/>
              </w:rPr>
              <w:t xml:space="preserve"> aprovechar bien los buscadores y saber cómo buscar</w:t>
            </w:r>
            <w:r w:rsidR="00B33A72">
              <w:rPr>
                <w:lang w:val="es-MX"/>
              </w:rPr>
              <w:t xml:space="preserve"> en ellos de una forma</w:t>
            </w:r>
            <w:r w:rsidRPr="00B33A72">
              <w:rPr>
                <w:lang w:val="es-MX"/>
              </w:rPr>
              <w:br/>
            </w:r>
          </w:p>
        </w:tc>
      </w:tr>
      <w:tr w:rsidR="009F5426" w:rsidRPr="00B33A72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Pr="00B33A72" w:rsidRDefault="009F5426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F5426" w:rsidRPr="00B33A72" w:rsidRDefault="00B33A7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profesional.</w:t>
            </w:r>
          </w:p>
        </w:tc>
      </w:tr>
    </w:tbl>
    <w:p w:rsidR="009F5426" w:rsidRPr="00B33A72" w:rsidRDefault="009F5426">
      <w:pPr>
        <w:pStyle w:val="Standard"/>
        <w:rPr>
          <w:lang w:val="es-MX"/>
        </w:rPr>
      </w:pPr>
    </w:p>
    <w:p w:rsidR="009F5426" w:rsidRPr="00B33A72" w:rsidRDefault="009F5426">
      <w:pPr>
        <w:pStyle w:val="Standard"/>
        <w:rPr>
          <w:lang w:val="es-MX"/>
        </w:rPr>
      </w:pPr>
    </w:p>
    <w:p w:rsidR="009F5426" w:rsidRPr="00B33A72" w:rsidRDefault="00B11BA9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B33A72">
        <w:rPr>
          <w:rFonts w:ascii="Calibri" w:hAnsi="Calibri"/>
          <w:color w:val="000000"/>
          <w:sz w:val="52"/>
          <w:lang w:val="es-MX"/>
        </w:rPr>
        <w:tab/>
      </w:r>
      <w:r w:rsidRPr="00B33A72">
        <w:rPr>
          <w:rFonts w:ascii="Calibri" w:hAnsi="Calibri"/>
          <w:color w:val="000000"/>
          <w:sz w:val="52"/>
          <w:lang w:val="es-MX"/>
        </w:rPr>
        <w:tab/>
      </w:r>
      <w:r w:rsidRPr="00B33A72">
        <w:rPr>
          <w:rFonts w:ascii="Calibri" w:hAnsi="Calibri"/>
          <w:color w:val="000000"/>
          <w:sz w:val="52"/>
          <w:lang w:val="es-MX"/>
        </w:rPr>
        <w:tab/>
      </w:r>
      <w:r w:rsidRPr="00B33A72">
        <w:rPr>
          <w:rFonts w:ascii="Calibri" w:hAnsi="Calibri"/>
          <w:color w:val="000000"/>
          <w:sz w:val="52"/>
          <w:lang w:val="es-MX"/>
        </w:rPr>
        <w:tab/>
      </w:r>
      <w:r w:rsidRPr="00B33A72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B11BA9" w:rsidRPr="00B33A72" w:rsidRDefault="00B11BA9">
      <w:pPr>
        <w:pStyle w:val="Standard"/>
        <w:rPr>
          <w:rFonts w:ascii="Calibri" w:hAnsi="Calibri"/>
          <w:color w:val="000000"/>
          <w:sz w:val="52"/>
          <w:lang w:val="es-MX"/>
        </w:rPr>
      </w:pPr>
    </w:p>
    <w:p w:rsidR="00B11BA9" w:rsidRPr="00B33A72" w:rsidRDefault="00B11BA9">
      <w:pPr>
        <w:pStyle w:val="Standard"/>
        <w:rPr>
          <w:rFonts w:ascii="Calibri" w:hAnsi="Calibri"/>
          <w:color w:val="000000"/>
          <w:sz w:val="52"/>
          <w:lang w:val="es-MX"/>
        </w:rPr>
      </w:pPr>
    </w:p>
    <w:p w:rsidR="00B11BA9" w:rsidRPr="00B33A72" w:rsidRDefault="00B11BA9">
      <w:pPr>
        <w:pStyle w:val="Standard"/>
        <w:rPr>
          <w:rFonts w:ascii="Calibri" w:hAnsi="Calibri"/>
          <w:color w:val="000000"/>
          <w:sz w:val="52"/>
          <w:lang w:val="es-MX"/>
        </w:rPr>
      </w:pPr>
    </w:p>
    <w:p w:rsidR="00B33A72" w:rsidRDefault="00B33A72" w:rsidP="00B33A72">
      <w:pPr>
        <w:rPr>
          <w:rFonts w:ascii="Arial" w:hAnsi="Arial" w:cs="Arial"/>
          <w:lang w:val="es-MX"/>
        </w:rPr>
      </w:pPr>
    </w:p>
    <w:p w:rsidR="00B33A72" w:rsidRPr="00B33A72" w:rsidRDefault="00B33A72" w:rsidP="00B33A72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OBJETIVO:</w:t>
      </w:r>
      <w:r>
        <w:rPr>
          <w:rFonts w:ascii="Arial" w:hAnsi="Arial" w:cs="Arial"/>
          <w:lang w:val="es-MX"/>
        </w:rPr>
        <w:br/>
      </w:r>
      <w:r w:rsidRPr="00B33A72">
        <w:rPr>
          <w:rFonts w:ascii="Arial" w:hAnsi="Arial" w:cs="Arial"/>
          <w:lang w:val="es-MX"/>
        </w:rPr>
        <w:t>Descubrir y utilizar herramientas de software que se ofrecen en Internet que permitan</w:t>
      </w:r>
    </w:p>
    <w:p w:rsidR="00B33A72" w:rsidRPr="00B33A72" w:rsidRDefault="00B33A72" w:rsidP="00B33A72">
      <w:pPr>
        <w:rPr>
          <w:rFonts w:ascii="Arial" w:hAnsi="Arial" w:cs="Arial"/>
          <w:lang w:val="es-MX"/>
        </w:rPr>
      </w:pPr>
      <w:r w:rsidRPr="00B33A72">
        <w:rPr>
          <w:rFonts w:ascii="Arial" w:hAnsi="Arial" w:cs="Arial"/>
          <w:lang w:val="es-MX"/>
        </w:rPr>
        <w:t>realizar actividades y trabajos académicos de forma organizada y profesional a lo largo de</w:t>
      </w:r>
    </w:p>
    <w:p w:rsidR="00B33A72" w:rsidRPr="00B33A72" w:rsidRDefault="00B33A72" w:rsidP="00B33A72">
      <w:pPr>
        <w:rPr>
          <w:rFonts w:ascii="Arial" w:hAnsi="Arial" w:cs="Arial"/>
          <w:lang w:val="es-MX"/>
        </w:rPr>
      </w:pPr>
      <w:r w:rsidRPr="00B33A72">
        <w:rPr>
          <w:rFonts w:ascii="Arial" w:hAnsi="Arial" w:cs="Arial"/>
          <w:lang w:val="es-MX"/>
        </w:rPr>
        <w:t>la vida escolar, tales como manejo de repositorios de almacenamiento y buscadores con</w:t>
      </w:r>
    </w:p>
    <w:p w:rsidR="00B33A72" w:rsidRDefault="00B33A72" w:rsidP="00B33A72">
      <w:pPr>
        <w:tabs>
          <w:tab w:val="left" w:pos="3213"/>
        </w:tabs>
        <w:rPr>
          <w:rFonts w:ascii="Arial" w:hAnsi="Arial" w:cs="Arial"/>
          <w:lang w:val="es-MX"/>
        </w:rPr>
      </w:pPr>
      <w:r w:rsidRPr="00B33A72">
        <w:rPr>
          <w:rFonts w:ascii="Arial" w:hAnsi="Arial" w:cs="Arial"/>
          <w:lang w:val="es-MX"/>
        </w:rPr>
        <w:t>funciones avanzadas.</w:t>
      </w:r>
      <w:r>
        <w:rPr>
          <w:rFonts w:ascii="Arial" w:hAnsi="Arial" w:cs="Arial"/>
          <w:lang w:val="es-MX"/>
        </w:rPr>
        <w:tab/>
      </w:r>
    </w:p>
    <w:p w:rsidR="00B33A72" w:rsidRDefault="00B33A72" w:rsidP="00B33A72">
      <w:pPr>
        <w:tabs>
          <w:tab w:val="left" w:pos="3213"/>
        </w:tabs>
        <w:rPr>
          <w:rFonts w:ascii="Arial" w:hAnsi="Arial" w:cs="Arial"/>
          <w:lang w:val="es-MX"/>
        </w:rPr>
      </w:pPr>
    </w:p>
    <w:p w:rsidR="00B33A72" w:rsidRDefault="00B33A72" w:rsidP="00B33A72">
      <w:pPr>
        <w:rPr>
          <w:rFonts w:ascii="Arial" w:hAnsi="Arial" w:cs="Arial"/>
          <w:lang w:val="es-MX"/>
        </w:rPr>
      </w:pPr>
    </w:p>
    <w:p w:rsidR="00B11BA9" w:rsidRDefault="00B11BA9" w:rsidP="00B33A72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Ocupamos Google Drive para recolectar información usando formularios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1E5C92E2" wp14:editId="607BACCF">
            <wp:extent cx="2228850" cy="1672520"/>
            <wp:effectExtent l="0" t="0" r="0" b="444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F72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22" cy="16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BA9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  <w:t>Trabajamos en OneNote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03A170B2" wp14:editId="636D1AED">
            <wp:extent cx="4121624" cy="230658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F2C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39" cy="23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Pr="00B11BA9" w:rsidRDefault="00B33A72" w:rsidP="00B11BA9">
      <w:pPr>
        <w:rPr>
          <w:rFonts w:ascii="Arial" w:hAnsi="Arial" w:cs="Arial"/>
          <w:lang w:val="es-MX"/>
        </w:rPr>
      </w:pPr>
    </w:p>
    <w:p w:rsidR="00B11BA9" w:rsidRDefault="00B11BA9" w:rsidP="00B11BA9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“Buscadores de internet”</w:t>
      </w:r>
      <w:r w:rsidRPr="00B11BA9">
        <w:rPr>
          <w:rFonts w:ascii="Arial" w:hAnsi="Arial" w:cs="Arial"/>
          <w:lang w:val="es-MX"/>
        </w:rPr>
        <w:br/>
        <w:t>Aprendí que en cada motor de busqueda encuentras información diferente.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4C323D07" wp14:editId="3E5C0318">
            <wp:extent cx="2424261" cy="1726442"/>
            <wp:effectExtent l="0" t="0" r="0" b="762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F1B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498" cy="17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BA9">
        <w:rPr>
          <w:rFonts w:ascii="Arial" w:hAnsi="Arial" w:cs="Arial"/>
          <w:lang w:val="es-MX"/>
        </w:rPr>
        <w:t xml:space="preserve">           </w:t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6AEF897B" wp14:editId="027A24C1">
            <wp:extent cx="2602752" cy="178022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EF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45" cy="17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11BA9" w:rsidRPr="00B11BA9" w:rsidRDefault="00B11BA9" w:rsidP="00B11BA9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1. Para encontrar todas las imágenes de natación o de futbol que no contengan la</w:t>
      </w:r>
      <w:r w:rsidRPr="00B11BA9">
        <w:rPr>
          <w:rFonts w:ascii="Arial" w:hAnsi="Arial" w:cs="Arial"/>
          <w:lang w:val="es-MX"/>
        </w:rPr>
        <w:br/>
        <w:t>palabra tenis se utiliza la siguiente búsqueda: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22E0B756" wp14:editId="21E63311">
            <wp:extent cx="2285827" cy="1714500"/>
            <wp:effectExtent l="0" t="0" r="63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7A5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75" cy="17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A9" w:rsidRDefault="00B11BA9" w:rsidP="00B11BA9">
      <w:pPr>
        <w:rPr>
          <w:rFonts w:ascii="Arial" w:hAnsi="Arial" w:cs="Arial"/>
          <w:lang w:val="es-MX"/>
        </w:rPr>
      </w:pP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11BA9" w:rsidP="00B11BA9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2.Las comillas dobles al inicio y al final de la búsqueda indican que sólo se</w:t>
      </w:r>
      <w:r w:rsidRPr="00B11BA9">
        <w:rPr>
          <w:rFonts w:ascii="Arial" w:hAnsi="Arial" w:cs="Arial"/>
          <w:lang w:val="es-MX"/>
        </w:rPr>
        <w:br/>
        <w:t>deben buscar páginas que contengan exactamente dichas palabras.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1741CEF9" wp14:editId="52ADD7FC">
            <wp:extent cx="2269495" cy="1937983"/>
            <wp:effectExtent l="0" t="0" r="0" b="571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A32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411" cy="19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A9" w:rsidRDefault="00B11BA9" w:rsidP="00B11BA9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  <w:t>3.-El símbolo + sirve para que en la búsqueda se agrege la palabra y encuentre páginas que la incluyan.</w:t>
      </w:r>
      <w:r w:rsidRPr="00B11BA9">
        <w:rPr>
          <w:rFonts w:ascii="Arial" w:hAnsi="Arial" w:cs="Arial"/>
          <w:lang w:val="es-MX"/>
        </w:rPr>
        <w:br/>
        <w:t>-site ayuda a buscar en un sitio determinado</w:t>
      </w:r>
      <w:r w:rsidRPr="00B11BA9">
        <w:rPr>
          <w:rFonts w:ascii="Arial" w:hAnsi="Arial" w:cs="Arial"/>
          <w:lang w:val="es-MX"/>
        </w:rPr>
        <w:br/>
        <w:t>-</w:t>
      </w:r>
      <w:r w:rsidRPr="00B11BA9">
        <w:rPr>
          <w:rFonts w:ascii="Arial" w:hAnsi="Arial" w:cs="Arial"/>
          <w:vertAlign w:val="superscript"/>
          <w:lang w:val="es-MX"/>
        </w:rPr>
        <w:t xml:space="preserve">~  </w:t>
      </w:r>
      <w:r w:rsidRPr="00B11BA9">
        <w:rPr>
          <w:rFonts w:ascii="Arial" w:hAnsi="Arial" w:cs="Arial"/>
          <w:lang w:val="es-MX"/>
        </w:rPr>
        <w:t>indica que encuentres cosas relacionadas con una palabra</w:t>
      </w:r>
      <w:r w:rsidRPr="00B11BA9">
        <w:rPr>
          <w:rFonts w:ascii="Arial" w:hAnsi="Arial" w:cs="Arial"/>
          <w:lang w:val="es-MX"/>
        </w:rPr>
        <w:br/>
        <w:t>- .. sirve para buscar en un intervalo de tiempo.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noProof/>
          <w:lang w:eastAsia="es-MX"/>
        </w:rPr>
        <w:drawing>
          <wp:inline distT="0" distB="0" distL="0" distR="0" wp14:anchorId="7243BADB" wp14:editId="2B645B5F">
            <wp:extent cx="3138985" cy="1764835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0704" cy="17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2" w:rsidRPr="00B11BA9" w:rsidRDefault="00B33A72" w:rsidP="00B11BA9">
      <w:pPr>
        <w:rPr>
          <w:rFonts w:ascii="Arial" w:hAnsi="Arial" w:cs="Arial"/>
          <w:lang w:val="es-MX"/>
        </w:rPr>
      </w:pPr>
    </w:p>
    <w:p w:rsidR="00B33A72" w:rsidRDefault="00B11BA9" w:rsidP="00B11BA9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-Intitle:se encarga de encontrar paginas que tengan la palabra como título.</w:t>
      </w:r>
      <w:r w:rsidRPr="00B11BA9">
        <w:rPr>
          <w:rFonts w:ascii="Arial" w:hAnsi="Arial" w:cs="Arial"/>
          <w:lang w:val="es-MX"/>
        </w:rPr>
        <w:br/>
        <w:t>-Intext: Para restringir los resultados donde se encuentre un término especifico.</w:t>
      </w:r>
      <w:r w:rsidRPr="00B11BA9">
        <w:rPr>
          <w:rFonts w:ascii="Arial" w:hAnsi="Arial" w:cs="Arial"/>
          <w:lang w:val="es-MX"/>
        </w:rPr>
        <w:br/>
        <w:t>-Filetype: Para realizar la búsqueda y obtener un tipo de documento en particular.</w:t>
      </w:r>
      <w:r w:rsidRPr="00B11BA9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11BA9" w:rsidP="00B11BA9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Calculadora.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noProof/>
          <w:lang w:eastAsia="es-MX"/>
        </w:rPr>
        <w:drawing>
          <wp:inline distT="0" distB="0" distL="0" distR="0" wp14:anchorId="44121012" wp14:editId="03FF641A">
            <wp:extent cx="3337711" cy="187656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296" cy="18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33A72" w:rsidRDefault="00B33A72" w:rsidP="00B11BA9">
      <w:pPr>
        <w:rPr>
          <w:rFonts w:ascii="Arial" w:hAnsi="Arial" w:cs="Arial"/>
          <w:lang w:val="es-MX"/>
        </w:rPr>
      </w:pPr>
    </w:p>
    <w:p w:rsidR="00B11BA9" w:rsidRPr="00B11BA9" w:rsidRDefault="00B11BA9" w:rsidP="00B11BA9">
      <w:pPr>
        <w:rPr>
          <w:rFonts w:ascii="Arial" w:hAnsi="Arial" w:cs="Arial"/>
          <w:lang w:val="es-MX"/>
        </w:rPr>
      </w:pPr>
      <w:bookmarkStart w:id="0" w:name="_GoBack"/>
      <w:bookmarkEnd w:id="0"/>
      <w:r w:rsidRPr="00B11BA9">
        <w:rPr>
          <w:rFonts w:ascii="Arial" w:hAnsi="Arial" w:cs="Arial"/>
          <w:lang w:val="es-MX"/>
        </w:rPr>
        <w:t>También puedes obtener equivalencia entre dos sistemas de unidades.</w:t>
      </w:r>
    </w:p>
    <w:p w:rsidR="00B33A72" w:rsidRDefault="00B11BA9" w:rsidP="00B33A72">
      <w:pPr>
        <w:rPr>
          <w:rFonts w:ascii="Arial" w:hAnsi="Arial" w:cs="Arial"/>
          <w:lang w:val="es-MX"/>
        </w:rPr>
      </w:pPr>
      <w:r w:rsidRPr="00B11BA9">
        <w:rPr>
          <w:rFonts w:ascii="Arial" w:hAnsi="Arial" w:cs="Arial"/>
          <w:lang w:val="es-MX"/>
        </w:rPr>
        <w:t>Gráficas en 2D</w:t>
      </w:r>
      <w:r w:rsidR="00B33A72">
        <w:rPr>
          <w:rFonts w:ascii="Arial" w:hAnsi="Arial" w:cs="Arial"/>
          <w:lang w:val="es-MX"/>
        </w:rPr>
        <w:br/>
      </w:r>
      <w:r w:rsidRPr="00B11BA9">
        <w:rPr>
          <w:rFonts w:ascii="Arial" w:hAnsi="Arial" w:cs="Arial"/>
          <w:lang w:val="es-MX"/>
        </w:rPr>
        <w:br/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77AFD996" wp14:editId="303B4CC6">
            <wp:extent cx="2756848" cy="1934960"/>
            <wp:effectExtent l="0" t="0" r="5715" b="825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638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49" cy="19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A9" w:rsidRDefault="00B11BA9" w:rsidP="00B33A72">
      <w:pPr>
        <w:rPr>
          <w:lang w:val="es-MX"/>
        </w:rPr>
      </w:pPr>
      <w:r w:rsidRPr="00B11BA9">
        <w:rPr>
          <w:rFonts w:ascii="Arial" w:hAnsi="Arial" w:cs="Arial"/>
          <w:lang w:val="es-MX"/>
        </w:rPr>
        <w:br/>
        <w:t>-Con el comando author se indica que se quiere buscar: artículos, libros y publicaciones de un autor en especifico.</w:t>
      </w:r>
      <w:r w:rsidRPr="00B11BA9">
        <w:rPr>
          <w:rFonts w:ascii="Arial" w:hAnsi="Arial" w:cs="Arial"/>
          <w:lang w:val="es-MX"/>
        </w:rPr>
        <w:br/>
      </w:r>
    </w:p>
    <w:p w:rsidR="00B33A72" w:rsidRDefault="00B33A72" w:rsidP="00B33A72">
      <w:pPr>
        <w:rPr>
          <w:lang w:val="es-MX"/>
        </w:rPr>
      </w:pPr>
    </w:p>
    <w:p w:rsidR="00B33A72" w:rsidRDefault="00B33A72" w:rsidP="00B33A72">
      <w:pPr>
        <w:rPr>
          <w:lang w:val="es-MX"/>
        </w:rPr>
      </w:pPr>
      <w:r>
        <w:rPr>
          <w:lang w:val="es-MX"/>
        </w:rPr>
        <w:t xml:space="preserve">CONCLUSION: </w:t>
      </w:r>
    </w:p>
    <w:p w:rsidR="00B33A72" w:rsidRPr="00B33A72" w:rsidRDefault="00B33A72" w:rsidP="00B33A72">
      <w:pPr>
        <w:rPr>
          <w:lang w:val="es-MX"/>
        </w:rPr>
      </w:pPr>
      <w:r w:rsidRPr="00B33A72">
        <w:rPr>
          <w:lang w:val="es-MX"/>
        </w:rPr>
        <w:t>Esta práctica me pareció muy importante para saber aprovechar bien los buscadores y saber có</w:t>
      </w:r>
      <w:r>
        <w:rPr>
          <w:lang w:val="es-MX"/>
        </w:rPr>
        <w:t>mo buscar en ellos de una forma profesional para r</w:t>
      </w:r>
      <w:r w:rsidRPr="00B33A72">
        <w:rPr>
          <w:lang w:val="es-MX"/>
        </w:rPr>
        <w:t xml:space="preserve">ealizar búsquedas avanzadas de información especializada. </w:t>
      </w:r>
      <w:r>
        <w:rPr>
          <w:lang w:val="es-MX"/>
        </w:rPr>
        <w:br/>
      </w:r>
      <w:r w:rsidRPr="00B33A72">
        <w:rPr>
          <w:lang w:val="es-MX"/>
        </w:rPr>
        <w:t>Crear un reposito</w:t>
      </w:r>
      <w:r>
        <w:rPr>
          <w:lang w:val="es-MX"/>
        </w:rPr>
        <w:t>rio me pareció una herramienta muy eficaz para organizar mis proyectos.</w:t>
      </w:r>
    </w:p>
    <w:p w:rsidR="009F5426" w:rsidRDefault="009F5426">
      <w:pPr>
        <w:pStyle w:val="Standard"/>
      </w:pPr>
    </w:p>
    <w:sectPr w:rsidR="009F542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66E" w:rsidRDefault="0058366E">
      <w:r>
        <w:separator/>
      </w:r>
    </w:p>
  </w:endnote>
  <w:endnote w:type="continuationSeparator" w:id="0">
    <w:p w:rsidR="0058366E" w:rsidRDefault="00583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66E" w:rsidRDefault="0058366E">
      <w:r>
        <w:rPr>
          <w:color w:val="000000"/>
        </w:rPr>
        <w:separator/>
      </w:r>
    </w:p>
  </w:footnote>
  <w:footnote w:type="continuationSeparator" w:id="0">
    <w:p w:rsidR="0058366E" w:rsidRDefault="005836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F5426"/>
    <w:rsid w:val="0058366E"/>
    <w:rsid w:val="009F5426"/>
    <w:rsid w:val="00B11BA9"/>
    <w:rsid w:val="00B3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1BA9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1BA9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1BA9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1BA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353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USUARIO1</cp:lastModifiedBy>
  <cp:revision>1</cp:revision>
  <dcterms:created xsi:type="dcterms:W3CDTF">2017-02-02T00:09:00Z</dcterms:created>
  <dcterms:modified xsi:type="dcterms:W3CDTF">2017-08-20T03:58:00Z</dcterms:modified>
</cp:coreProperties>
</file>